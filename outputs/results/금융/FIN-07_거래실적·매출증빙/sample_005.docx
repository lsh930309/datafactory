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552"/>
      </w:tblGrid>
      <w:tr w:rsidR="0033434F" w:rsidRPr="00D3585F" w:rsidTr="00F90E1A">
        <w:tblPrEx>
          <w:tblCellMar>
            <w:top w:w="0" w:type="dxa"/>
            <w:bottom w:w="0" w:type="dxa"/>
          </w:tblCellMar>
        </w:tblPrEx>
        <w:trPr>
          <w:trHeight w:hRule="exact" w:val="684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0" w:name="_GoBack"/>
          <w:bookmarkEnd w:id="0"/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int="eastAsia"/>
                <w:b/>
                <w:bCs/>
                <w:color w:val="000000" w:themeColor="text1"/>
                <w:sz w:val="2"/>
                <w:szCs w:val="2"/>
              </w:rPr>
            </w:pP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begin"/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instrText>HYPERLINK "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"</w:instrText>
            </w:r>
            <w:r w:rsidR="00242A05"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separate"/>
            </w:r>
            <w:r w:rsidRPr="00D3585F">
              <w:rPr>
                <w:rFonts w:ascii="맑은 고딕" w:eastAsia="맑은 고딕" w:cs="맑은 고딕" w:hint="eastAsia"/>
                <w:b/>
                <w:bCs/>
                <w:color w:val="000000" w:themeColor="text1"/>
                <w:sz w:val="40"/>
                <w:szCs w:val="40"/>
              </w:rPr>
              <w:t>거래실적증명서</w:t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end"/>
            </w:r>
          </w:p>
        </w:tc>
      </w:tr>
    </w:tbl>
    <w:p w:rsidR="0033434F" w:rsidRPr="00D3585F" w:rsidRDefault="0033434F" w:rsidP="00037559">
      <w:pPr>
        <w:pStyle w:val="ac"/>
        <w:spacing w:line="264" w:lineRule="auto"/>
        <w:rPr>
          <w:rFonts w:ascii="맑은 고딕" w:eastAsia="맑은 고딕" w:cs="맑은 고딕"/>
          <w:color w:val="FFFFFF"/>
        </w:rPr>
      </w:pPr>
      <w:bookmarkStart w:id="1" w:name="예스폼"/>
      <w:bookmarkEnd w:id="1"/>
      <w:r w:rsidRPr="00D3585F">
        <w:rPr>
          <w:rFonts w:ascii="맑은 고딕" w:eastAsia="맑은 고딕" w:cs="맑은 고딕"/>
          <w:color w:val="FFFFFF"/>
        </w:rPr>
        <w:t>y</w:t>
      </w: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380"/>
        <w:gridCol w:w="2648"/>
        <w:gridCol w:w="1463"/>
        <w:gridCol w:w="3039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 w:val="restart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신청인</w:t>
            </w: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넥스트소프트 주식회사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220-88-71964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대표자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윤서연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02-6952-1045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7150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서울특별시 금천구 가산디지털1로 171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태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정보통신업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목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소프트웨어 개발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용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도</w:t>
            </w:r>
          </w:p>
        </w:tc>
        <w:tc>
          <w:tcPr>
            <w:tcW w:w="4028" w:type="dxa"/>
            <w:gridSpan w:val="2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내부 정산 및 회계 증빙용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제출처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넥스트소프트 재무회계팀</w:t>
            </w:r>
          </w:p>
        </w:tc>
      </w:tr>
    </w:tbl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494"/>
        <w:gridCol w:w="2534"/>
        <w:gridCol w:w="908"/>
        <w:gridCol w:w="1067"/>
        <w:gridCol w:w="1349"/>
        <w:gridCol w:w="1178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번호</w:t>
            </w:r>
          </w:p>
        </w:tc>
        <w:tc>
          <w:tcPr>
            <w:tcW w:w="149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자</w:t>
            </w:r>
          </w:p>
        </w:tc>
        <w:tc>
          <w:tcPr>
            <w:tcW w:w="253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품</w:t>
            </w:r>
            <w:r w:rsidRPr="00D3585F">
              <w:rPr>
                <w:rFonts w:ascii="맑은 고딕" w:eastAsia="맑은 고딕" w:cs="맑은 고딕"/>
              </w:rPr>
              <w:t xml:space="preserve">    </w:t>
            </w:r>
            <w:r w:rsidRPr="00D3585F">
              <w:rPr>
                <w:rFonts w:ascii="맑은 고딕" w:eastAsia="맑은 고딕" w:cs="맑은 고딕" w:hint="eastAsia"/>
              </w:rPr>
              <w:t>명</w:t>
            </w:r>
          </w:p>
        </w:tc>
        <w:tc>
          <w:tcPr>
            <w:tcW w:w="90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수</w:t>
            </w:r>
            <w:r w:rsidRPr="00D3585F">
              <w:rPr>
                <w:rFonts w:ascii="맑은 고딕" w:eastAsia="맑은 고딕" w:cs="맑은 고딕"/>
              </w:rPr>
              <w:t xml:space="preserve"> </w:t>
            </w:r>
            <w:r w:rsidRPr="00D3585F">
              <w:rPr>
                <w:rFonts w:ascii="맑은 고딕" w:eastAsia="맑은 고딕" w:cs="맑은 고딕" w:hint="eastAsia"/>
              </w:rPr>
              <w:t>량</w:t>
            </w:r>
          </w:p>
        </w:tc>
        <w:tc>
          <w:tcPr>
            <w:tcW w:w="1067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단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가</w:t>
            </w:r>
          </w:p>
        </w:tc>
        <w:tc>
          <w:tcPr>
            <w:tcW w:w="1349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금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  <w:tc>
          <w:tcPr>
            <w:tcW w:w="117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세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2024-01-31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클라우드 서버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2,850,000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2,850,000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285,000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2024-02-29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클라우드 서버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2,850,000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2,850,000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285,000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2024-03-29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보안관제 월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1,650,000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1,650,000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165,000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2024-04-30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클라우드 서버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2,950,000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2,950,000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295,000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2024-05-31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백업 스토리지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780,000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780,000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78,000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2024-06-28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클라우드 서버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2,950,000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2,950,000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295,000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2024-07-31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보안관제 월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1,650,000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1,650,000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165,000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2024-08-30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클라우드 서버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3,100,000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3,100,000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310,000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2024-09-30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백업 스토리지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820,000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820,000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82,000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2024-10-31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클라우드 서버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3,100,000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3,100,000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310,000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11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2024-11-29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보안관제 월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1,650,000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1,650,000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165,000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2024-12-31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클라우드 서버 이용료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3,100,000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3,100,000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310,000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5040" w:type="dxa"/>
            <w:gridSpan w:val="3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합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계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27,450,000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2,745,000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 w:rsidRPr="00D3585F">
        <w:rPr>
          <w:rFonts w:ascii="맑은 고딕" w:eastAsia="맑은 고딕" w:cs="맑은 고딕" w:hint="eastAsia"/>
        </w:rPr>
        <w:t>상기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신청인은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위와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같이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당사와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거래한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사실이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있음을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증명합니다</w:t>
      </w:r>
      <w:r w:rsidRPr="00D3585F">
        <w:rPr>
          <w:rFonts w:ascii="맑은 고딕" w:eastAsia="맑은 고딕" w:cs="맑은 고딕"/>
        </w:rPr>
        <w:t>.</w:t>
      </w: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>
        <w:rPr>
          <w:rFonts w:ascii="맑은 고딕" w:eastAsia="맑은 고딕" w:cs="맑은 고딕"/>
        </w:rPr>
        <w:t>2025년 01월 08일</w:t>
      </w:r>
    </w:p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352"/>
        <w:gridCol w:w="3326"/>
        <w:gridCol w:w="1406"/>
        <w:gridCol w:w="3493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아이엔클라우드 주식회사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105-87-93426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8225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서울특별시 마포구 월드컵북로 396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02-2138-5572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대표이사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서민재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  <w:sz w:val="2"/>
          <w:szCs w:val="2"/>
        </w:rPr>
      </w:pPr>
    </w:p>
    <w:sectPr w:rsidR="0033434F" w:rsidRPr="00D3585F" w:rsidSect="00F90E1A">
      <w:pgSz w:w="11906" w:h="16838" w:code="9"/>
      <w:pgMar w:top="1134" w:right="1134" w:bottom="1134" w:left="113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2C3" w:rsidRDefault="00CE62C3" w:rsidP="00242A05">
      <w:r>
        <w:separator/>
      </w:r>
    </w:p>
  </w:endnote>
  <w:endnote w:type="continuationSeparator" w:id="0">
    <w:p w:rsidR="00CE62C3" w:rsidRDefault="00CE62C3" w:rsidP="0024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경기천년제목 Medium">
    <w:altName w:val="안상수2006중간"/>
    <w:charset w:val="81"/>
    <w:family w:val="roman"/>
    <w:pitch w:val="variable"/>
    <w:sig w:usb0="00000000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2C3" w:rsidRDefault="00CE62C3" w:rsidP="00242A05">
      <w:r>
        <w:separator/>
      </w:r>
    </w:p>
  </w:footnote>
  <w:footnote w:type="continuationSeparator" w:id="0">
    <w:p w:rsidR="00CE62C3" w:rsidRDefault="00CE62C3" w:rsidP="00242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34F"/>
    <w:rsid w:val="00037559"/>
    <w:rsid w:val="000524BD"/>
    <w:rsid w:val="00242A05"/>
    <w:rsid w:val="0033434F"/>
    <w:rsid w:val="007C3C6C"/>
    <w:rsid w:val="00970FF2"/>
    <w:rsid w:val="00AC5D9C"/>
    <w:rsid w:val="00CE62C3"/>
    <w:rsid w:val="00D3585F"/>
    <w:rsid w:val="00F9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00230F"/>
  <w15:chartTrackingRefBased/>
  <w15:docId w15:val="{BC0B3718-0F7E-421C-87E4-808D6F32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4">
    <w:name w:val="Body Text"/>
    <w:basedOn w:val="a"/>
    <w:link w:val="Char"/>
    <w:uiPriority w:val="99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rFonts w:ascii="바탕" w:eastAsia="바탕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33434F"/>
  </w:style>
  <w:style w:type="paragraph" w:customStyle="1" w:styleId="1">
    <w:name w:val="개요 1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 w:eastAsia="바탕"/>
      <w:color w:val="000000"/>
    </w:rPr>
  </w:style>
  <w:style w:type="paragraph" w:customStyle="1" w:styleId="2">
    <w:name w:val="개요 2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 w:eastAsia="바탕"/>
      <w:color w:val="000000"/>
    </w:rPr>
  </w:style>
  <w:style w:type="paragraph" w:customStyle="1" w:styleId="3">
    <w:name w:val="개요 3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 w:eastAsia="바탕"/>
      <w:color w:val="000000"/>
    </w:rPr>
  </w:style>
  <w:style w:type="paragraph" w:customStyle="1" w:styleId="4">
    <w:name w:val="개요 4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 w:eastAsia="바탕"/>
      <w:color w:val="000000"/>
    </w:rPr>
  </w:style>
  <w:style w:type="paragraph" w:customStyle="1" w:styleId="5">
    <w:name w:val="개요 5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 w:eastAsia="바탕"/>
      <w:color w:val="000000"/>
    </w:rPr>
  </w:style>
  <w:style w:type="paragraph" w:customStyle="1" w:styleId="6">
    <w:name w:val="개요 6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 w:eastAsia="바탕"/>
      <w:color w:val="000000"/>
    </w:rPr>
  </w:style>
  <w:style w:type="paragraph" w:customStyle="1" w:styleId="7">
    <w:name w:val="개요 7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/>
      <w:color w:val="000000"/>
    </w:rPr>
  </w:style>
  <w:style w:type="paragraph" w:customStyle="1" w:styleId="a5">
    <w:name w:val="쪽 번호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a6">
    <w:name w:val="머리말"/>
    <w:uiPriority w:val="99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before="72"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7">
    <w:name w:val="각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8">
    <w:name w:val="그림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9">
    <w:name w:val="표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a">
    <w:name w:val="수식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b">
    <w:name w:val="찾아보기"/>
    <w:uiPriority w:val="99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c">
    <w:name w:val="예스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styleId="ad">
    <w:name w:val="header"/>
    <w:basedOn w:val="a"/>
    <w:link w:val="Char0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d"/>
    <w:uiPriority w:val="99"/>
    <w:rsid w:val="00242A05"/>
  </w:style>
  <w:style w:type="paragraph" w:styleId="ae">
    <w:name w:val="footer"/>
    <w:basedOn w:val="a"/>
    <w:link w:val="Char1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e"/>
    <w:uiPriority w:val="99"/>
    <w:rsid w:val="00242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거래실적증명서_100367696_수정.docx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거래실적증명서</vt:lpstr>
    </vt:vector>
  </TitlesOfParts>
  <Company/>
  <LinksUpToDate>false</LinksUpToDate>
  <CharactersWithSpaces>618</CharactersWithSpaces>
  <SharedDoc>false</SharedDoc>
  <HLinks>
    <vt:vector size="6" baseType="variant">
      <vt:variant>
        <vt:i4>8061016</vt:i4>
      </vt:variant>
      <vt:variant>
        <vt:i4>0</vt:i4>
      </vt:variant>
      <vt:variant>
        <vt:i4>0</vt:i4>
      </vt:variant>
      <vt:variant>
        <vt:i4>5</vt:i4>
      </vt:variant>
      <vt:variant>
        <vt:lpwstr>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거래실적증명서</dc:title>
  <dc:subject/>
  <dc:creator>(주)예스폼관리자 - 시은혜</dc:creator>
  <cp:keywords>본 문서의 저작권은 예스폼(yesform)에 있으며</cp:keywords>
  <dc:description>무단 복제 및 배포시 법적인 제재를 받을 수 있습니다.</dc:description>
  <cp:lastModifiedBy>Grace</cp:lastModifiedBy>
  <cp:revision>3</cp:revision>
  <dcterms:created xsi:type="dcterms:W3CDTF">2019-08-11T10:56:00Z</dcterms:created>
  <dcterms:modified xsi:type="dcterms:W3CDTF">2019-08-11T10:56:00Z</dcterms:modified>
</cp:coreProperties>
</file>